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216" w:rsidRDefault="00706321" w:rsidP="00141A4C">
      <w:pPr>
        <w:pStyle w:val="Title"/>
      </w:pPr>
      <w:r>
        <w:t>Emily Mason</w:t>
      </w:r>
    </w:p>
    <w:p w:rsidR="00141A4C" w:rsidRDefault="00204AFC" w:rsidP="00141A4C">
      <w:r>
        <w:t>1405 N 125 W</w:t>
      </w:r>
      <w:r w:rsidR="00706321">
        <w:t>,</w:t>
      </w:r>
      <w:r>
        <w:t xml:space="preserve"> Bountiful UT 8401</w:t>
      </w:r>
      <w:r w:rsidR="00706321">
        <w:t>0</w:t>
      </w:r>
      <w:r w:rsidR="00141A4C">
        <w:t> | </w:t>
      </w:r>
      <w:r>
        <w:t>801-913-9455</w:t>
      </w:r>
      <w:r w:rsidR="00141A4C">
        <w:t> | </w:t>
      </w:r>
      <w:r>
        <w:t>emrosebud@gmail.com</w:t>
      </w:r>
    </w:p>
    <w:p w:rsidR="0040412A" w:rsidRDefault="0040412A" w:rsidP="0040412A">
      <w:pPr>
        <w:pStyle w:val="Heading1"/>
      </w:pPr>
      <w:r>
        <w:t>Objective</w:t>
      </w:r>
    </w:p>
    <w:p w:rsidR="0040412A" w:rsidRDefault="0040412A" w:rsidP="00173396">
      <w:pPr>
        <w:pStyle w:val="ListBullet"/>
        <w:numPr>
          <w:ilvl w:val="0"/>
          <w:numId w:val="0"/>
        </w:numPr>
        <w:ind w:left="216" w:hanging="216"/>
      </w:pPr>
      <w:r>
        <w:t>Seeking entry-level positions in software development</w:t>
      </w:r>
    </w:p>
    <w:p w:rsidR="006270A9" w:rsidRDefault="00706321" w:rsidP="00141A4C">
      <w:pPr>
        <w:pStyle w:val="Heading1"/>
      </w:pPr>
      <w:r>
        <w:t>Skills</w:t>
      </w:r>
    </w:p>
    <w:p w:rsidR="006270A9" w:rsidRDefault="00706321">
      <w:r>
        <w:t xml:space="preserve">Java </w:t>
      </w:r>
      <w:r>
        <w:sym w:font="Symbol" w:char="F0B7"/>
      </w:r>
      <w:r>
        <w:t xml:space="preserve"> MySQL </w:t>
      </w:r>
      <w:r>
        <w:sym w:font="Symbol" w:char="F0B7"/>
      </w:r>
      <w:r>
        <w:t xml:space="preserve"> React </w:t>
      </w:r>
      <w:r>
        <w:sym w:font="Symbol" w:char="F0B7"/>
      </w:r>
      <w:r>
        <w:t xml:space="preserve"> Bash </w:t>
      </w:r>
      <w:r>
        <w:sym w:font="Symbol" w:char="F0B7"/>
      </w:r>
      <w:r>
        <w:t xml:space="preserve"> HTML</w:t>
      </w:r>
      <w:r w:rsidR="00FB05AE">
        <w:t xml:space="preserve"> </w:t>
      </w:r>
      <w:r w:rsidR="00FB05AE">
        <w:sym w:font="Symbol" w:char="F0B7"/>
      </w:r>
      <w:r w:rsidR="00FB05AE">
        <w:t xml:space="preserve"> Golang </w:t>
      </w:r>
      <w:r w:rsidR="00FB05AE">
        <w:sym w:font="Symbol" w:char="F0B7"/>
      </w:r>
      <w:r w:rsidR="00FB05AE">
        <w:t xml:space="preserve"> JavaScript </w:t>
      </w:r>
      <w:r w:rsidR="00FB05AE">
        <w:sym w:font="Symbol" w:char="F0B7"/>
      </w:r>
      <w:r w:rsidR="00FB05AE">
        <w:t xml:space="preserve"> Kubernetes</w:t>
      </w:r>
    </w:p>
    <w:sdt>
      <w:sdtPr>
        <w:alias w:val="Education:"/>
        <w:tag w:val="Education:"/>
        <w:id w:val="807127995"/>
        <w:placeholder>
          <w:docPart w:val="7F61191F874A9849A1C843372769AF0C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1"/>
          </w:pPr>
          <w:r>
            <w:t>Education</w:t>
          </w:r>
        </w:p>
      </w:sdtContent>
    </w:sdt>
    <w:p w:rsidR="006270A9" w:rsidRDefault="00706321">
      <w:pPr>
        <w:pStyle w:val="Heading2"/>
      </w:pPr>
      <w:r>
        <w:t>bachelors of science</w:t>
      </w:r>
      <w:r w:rsidR="009D5933">
        <w:t> | </w:t>
      </w:r>
      <w:r>
        <w:t>expected may 2019</w:t>
      </w:r>
      <w:r w:rsidR="009D5933">
        <w:t> | </w:t>
      </w:r>
      <w:r>
        <w:t>westminster college</w:t>
      </w:r>
    </w:p>
    <w:p w:rsidR="006270A9" w:rsidRDefault="009D5933">
      <w:pPr>
        <w:pStyle w:val="ListBullet"/>
      </w:pPr>
      <w:r>
        <w:t xml:space="preserve">Major: </w:t>
      </w:r>
      <w:r w:rsidR="00706321">
        <w:t>Computer Science</w:t>
      </w:r>
    </w:p>
    <w:p w:rsidR="00706321" w:rsidRDefault="00204AFC">
      <w:pPr>
        <w:pStyle w:val="ListBullet"/>
      </w:pPr>
      <w:r>
        <w:t>GPA: 3.93</w:t>
      </w:r>
    </w:p>
    <w:p w:rsidR="009F34B9" w:rsidRDefault="009D5933" w:rsidP="009F34B9">
      <w:pPr>
        <w:pStyle w:val="ListBullet"/>
      </w:pPr>
      <w:r>
        <w:t xml:space="preserve">Related coursework: </w:t>
      </w:r>
      <w:r w:rsidR="00706321">
        <w:t>Intro to Computer Science, Data Structures and Algorithms, Computer Networks, MySQL Databases,  Operating Systems, Computer Graphics</w:t>
      </w:r>
    </w:p>
    <w:p w:rsidR="009F34B9" w:rsidRDefault="009F34B9" w:rsidP="009F34B9">
      <w:pPr>
        <w:pStyle w:val="Heading2"/>
      </w:pPr>
      <w:r>
        <w:t>Associate of general studies | may 2016 | weber state university</w:t>
      </w:r>
    </w:p>
    <w:p w:rsidR="009F34B9" w:rsidRDefault="009F34B9" w:rsidP="009F34B9">
      <w:pPr>
        <w:pStyle w:val="ListBullet"/>
      </w:pPr>
      <w:r>
        <w:t>GPA: 3.9</w:t>
      </w:r>
    </w:p>
    <w:sdt>
      <w:sdtPr>
        <w:alias w:val="Experience:"/>
        <w:tag w:val="Experience:"/>
        <w:id w:val="171684534"/>
        <w:placeholder>
          <w:docPart w:val="C52FAD8E3CBAFE4DA7D0487A14FA6A6F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1"/>
          </w:pPr>
          <w:r>
            <w:t>Experience</w:t>
          </w:r>
        </w:p>
      </w:sdtContent>
    </w:sdt>
    <w:p w:rsidR="006270A9" w:rsidRDefault="001F53BD">
      <w:pPr>
        <w:pStyle w:val="Heading2"/>
      </w:pPr>
      <w:r>
        <w:t>Devops intern</w:t>
      </w:r>
      <w:r w:rsidR="009D5933">
        <w:t> | </w:t>
      </w:r>
      <w:r>
        <w:t>o.c. tanner</w:t>
      </w:r>
      <w:r w:rsidR="009D5933">
        <w:t> | </w:t>
      </w:r>
      <w:r>
        <w:t>june 2018 – september 2018</w:t>
      </w:r>
    </w:p>
    <w:p w:rsidR="001F53BD" w:rsidRDefault="009D628B" w:rsidP="001F53BD">
      <w:pPr>
        <w:pStyle w:val="ListBullet"/>
      </w:pPr>
      <w:r>
        <w:t>Trained</w:t>
      </w:r>
      <w:r w:rsidR="00750822">
        <w:t xml:space="preserve"> in Kubernetes</w:t>
      </w:r>
      <w:r w:rsidR="00101FBB">
        <w:t>.</w:t>
      </w:r>
      <w:bookmarkStart w:id="0" w:name="_GoBack"/>
      <w:bookmarkEnd w:id="0"/>
    </w:p>
    <w:p w:rsidR="00750822" w:rsidRDefault="00204AFC" w:rsidP="001F53BD">
      <w:pPr>
        <w:pStyle w:val="ListBullet"/>
      </w:pPr>
      <w:r>
        <w:t>Wrote</w:t>
      </w:r>
      <w:r w:rsidR="00FB05AE">
        <w:t xml:space="preserve"> AWS Service Broker in </w:t>
      </w:r>
      <w:r>
        <w:t>Golang</w:t>
      </w:r>
      <w:r w:rsidR="00101FBB">
        <w:t>.</w:t>
      </w:r>
    </w:p>
    <w:p w:rsidR="00FB05AE" w:rsidRDefault="00FB05AE" w:rsidP="001F53BD">
      <w:pPr>
        <w:pStyle w:val="ListBullet"/>
      </w:pPr>
      <w:r>
        <w:t>Update</w:t>
      </w:r>
      <w:r w:rsidR="00204AFC">
        <w:t>d</w:t>
      </w:r>
      <w:r>
        <w:t xml:space="preserve"> Service Brokers in AWS for a new region</w:t>
      </w:r>
      <w:r w:rsidR="00101FBB">
        <w:t>.</w:t>
      </w:r>
    </w:p>
    <w:p w:rsidR="00FB05AE" w:rsidRDefault="00204AFC" w:rsidP="001F53BD">
      <w:pPr>
        <w:pStyle w:val="ListBullet"/>
      </w:pPr>
      <w:r>
        <w:t>Enhanced company UI</w:t>
      </w:r>
      <w:r w:rsidR="00FB05AE">
        <w:t xml:space="preserve"> using React</w:t>
      </w:r>
      <w:r w:rsidR="00101FBB">
        <w:t>.</w:t>
      </w:r>
    </w:p>
    <w:p w:rsidR="00101FBB" w:rsidRDefault="00101FBB" w:rsidP="00101FBB">
      <w:pPr>
        <w:pStyle w:val="Heading2"/>
      </w:pPr>
      <w:r>
        <w:t>Teaching assistant | westminster college | september 2017 – december 2017</w:t>
      </w:r>
    </w:p>
    <w:p w:rsidR="00101FBB" w:rsidRDefault="00101FBB" w:rsidP="00101FBB">
      <w:pPr>
        <w:pStyle w:val="ListBullet"/>
      </w:pPr>
      <w:r>
        <w:t xml:space="preserve">Assisted Intro to Computer Science students in forming solutions for a given problem and then implementing that solution in Java. </w:t>
      </w:r>
    </w:p>
    <w:p w:rsidR="001F53BD" w:rsidRDefault="001F53BD" w:rsidP="001F53BD">
      <w:pPr>
        <w:pStyle w:val="Heading1"/>
      </w:pPr>
      <w:r>
        <w:t>Recognition</w:t>
      </w:r>
    </w:p>
    <w:p w:rsidR="001F53BD" w:rsidRDefault="001F53BD" w:rsidP="001F53BD">
      <w:pPr>
        <w:pStyle w:val="Heading2"/>
      </w:pPr>
      <w:r>
        <w:t>Grace hopper conference scholar | october 2017</w:t>
      </w:r>
    </w:p>
    <w:p w:rsidR="001F53BD" w:rsidRDefault="001F53BD" w:rsidP="001F53BD">
      <w:pPr>
        <w:pStyle w:val="ListBullet"/>
      </w:pPr>
      <w:r>
        <w:t>Received a scholarship to attend Grace Hopper Conference</w:t>
      </w:r>
    </w:p>
    <w:p w:rsidR="001F53BD" w:rsidRDefault="001F53BD" w:rsidP="001F53BD">
      <w:pPr>
        <w:pStyle w:val="Heading2"/>
      </w:pPr>
      <w:r>
        <w:t xml:space="preserve">Dean’s list | westminster college </w:t>
      </w:r>
    </w:p>
    <w:p w:rsidR="00B9150D" w:rsidRDefault="00204AFC" w:rsidP="00B9150D">
      <w:pPr>
        <w:pStyle w:val="ListBullet"/>
      </w:pPr>
      <w:r>
        <w:t>Achieved the Dean’s list every semester</w:t>
      </w:r>
    </w:p>
    <w:p w:rsidR="00B9150D" w:rsidRDefault="00B9150D" w:rsidP="00B9150D">
      <w:pPr>
        <w:pStyle w:val="Heading1"/>
      </w:pPr>
      <w:r>
        <w:t>References</w:t>
      </w:r>
    </w:p>
    <w:p w:rsidR="00972D63" w:rsidRDefault="00FA4BE4" w:rsidP="00FA4BE4">
      <w:pPr>
        <w:pStyle w:val="ListBullet"/>
      </w:pPr>
      <w:r>
        <w:t>Available upon request</w:t>
      </w:r>
    </w:p>
    <w:p w:rsidR="00B9150D" w:rsidRPr="001B29CF" w:rsidRDefault="00B9150D" w:rsidP="00B9150D">
      <w:pPr>
        <w:pStyle w:val="ListBullet"/>
        <w:numPr>
          <w:ilvl w:val="0"/>
          <w:numId w:val="0"/>
        </w:numPr>
      </w:pPr>
    </w:p>
    <w:sectPr w:rsidR="00B9150D" w:rsidRPr="001B29CF" w:rsidSect="00617B26">
      <w:footerReference w:type="default" r:id="rId8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24A1" w:rsidRDefault="00A624A1">
      <w:pPr>
        <w:spacing w:after="0"/>
      </w:pPr>
      <w:r>
        <w:separator/>
      </w:r>
    </w:p>
  </w:endnote>
  <w:endnote w:type="continuationSeparator" w:id="0">
    <w:p w:rsidR="00A624A1" w:rsidRDefault="00A62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Mincho Demibold"/>
    <w:panose1 w:val="020B0604020202020204"/>
    <w:charset w:val="80"/>
    <w:family w:val="roman"/>
    <w:notTrueType/>
    <w:pitch w:val="default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24A1" w:rsidRDefault="00A624A1">
      <w:pPr>
        <w:spacing w:after="0"/>
      </w:pPr>
      <w:r>
        <w:separator/>
      </w:r>
    </w:p>
  </w:footnote>
  <w:footnote w:type="continuationSeparator" w:id="0">
    <w:p w:rsidR="00A624A1" w:rsidRDefault="00A624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21"/>
    <w:rsid w:val="000A4F59"/>
    <w:rsid w:val="00101FBB"/>
    <w:rsid w:val="00141A4C"/>
    <w:rsid w:val="00146E8A"/>
    <w:rsid w:val="00173396"/>
    <w:rsid w:val="001B29CF"/>
    <w:rsid w:val="001F53BD"/>
    <w:rsid w:val="00204AFC"/>
    <w:rsid w:val="0028220F"/>
    <w:rsid w:val="00356C14"/>
    <w:rsid w:val="0040412A"/>
    <w:rsid w:val="004340AA"/>
    <w:rsid w:val="00617B26"/>
    <w:rsid w:val="006270A9"/>
    <w:rsid w:val="00675956"/>
    <w:rsid w:val="00681034"/>
    <w:rsid w:val="00706321"/>
    <w:rsid w:val="00750822"/>
    <w:rsid w:val="00816216"/>
    <w:rsid w:val="0087734B"/>
    <w:rsid w:val="00972D63"/>
    <w:rsid w:val="009D5933"/>
    <w:rsid w:val="009D628B"/>
    <w:rsid w:val="009F34B9"/>
    <w:rsid w:val="00A624A1"/>
    <w:rsid w:val="00A85FC5"/>
    <w:rsid w:val="00B9150D"/>
    <w:rsid w:val="00BD768D"/>
    <w:rsid w:val="00C1533A"/>
    <w:rsid w:val="00C61F8E"/>
    <w:rsid w:val="00E83E4B"/>
    <w:rsid w:val="00FA4BE4"/>
    <w:rsid w:val="00FB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B30A9"/>
  <w15:chartTrackingRefBased/>
  <w15:docId w15:val="{418D3221-F5DE-D54C-A04A-01094CFE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04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ilymason/Library/Containers/com.microsoft.Word/Data/Library/Application%20Support/Microsoft/Office/16.0/DTS/Search/%7b89205918-C9FB-124F-A834-8F40F5AE4FC5%7dtf029188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61191F874A9849A1C843372769A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284B-34D8-6343-928A-D7F80280E603}"/>
      </w:docPartPr>
      <w:docPartBody>
        <w:p w:rsidR="0044622A" w:rsidRDefault="002C5049">
          <w:pPr>
            <w:pStyle w:val="7F61191F874A9849A1C843372769AF0C"/>
          </w:pPr>
          <w:r>
            <w:t>Education</w:t>
          </w:r>
        </w:p>
      </w:docPartBody>
    </w:docPart>
    <w:docPart>
      <w:docPartPr>
        <w:name w:val="C52FAD8E3CBAFE4DA7D0487A14FA6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07416-43D2-BA43-AA97-BA343104B599}"/>
      </w:docPartPr>
      <w:docPartBody>
        <w:p w:rsidR="0044622A" w:rsidRDefault="002C5049">
          <w:pPr>
            <w:pStyle w:val="C52FAD8E3CBAFE4DA7D0487A14FA6A6F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Mincho Demibold"/>
    <w:panose1 w:val="020B0604020202020204"/>
    <w:charset w:val="80"/>
    <w:family w:val="roman"/>
    <w:notTrueType/>
    <w:pitch w:val="default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56"/>
    <w:rsid w:val="001A4856"/>
    <w:rsid w:val="002C5049"/>
    <w:rsid w:val="0044622A"/>
    <w:rsid w:val="007C79DA"/>
    <w:rsid w:val="00E222AD"/>
    <w:rsid w:val="00FA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747764AACE3B43B5FD890BBCD1971B">
    <w:name w:val="F3747764AACE3B43B5FD890BBCD1971B"/>
  </w:style>
  <w:style w:type="paragraph" w:customStyle="1" w:styleId="906B984E8BB59D40B3EAF7281DFC88D9">
    <w:name w:val="906B984E8BB59D40B3EAF7281DFC88D9"/>
  </w:style>
  <w:style w:type="paragraph" w:customStyle="1" w:styleId="CAC4C61AE8E730449FFF5A0B26A77491">
    <w:name w:val="CAC4C61AE8E730449FFF5A0B26A77491"/>
  </w:style>
  <w:style w:type="paragraph" w:customStyle="1" w:styleId="1C90F8315F077D459DE3D0ACE086EE8E">
    <w:name w:val="1C90F8315F077D459DE3D0ACE086EE8E"/>
  </w:style>
  <w:style w:type="paragraph" w:customStyle="1" w:styleId="2F9B2D8130832C41B6D6CF330240FB2C">
    <w:name w:val="2F9B2D8130832C41B6D6CF330240FB2C"/>
  </w:style>
  <w:style w:type="paragraph" w:customStyle="1" w:styleId="6FA349D68C6C384C8A9F491B3B9834D6">
    <w:name w:val="6FA349D68C6C384C8A9F491B3B9834D6"/>
  </w:style>
  <w:style w:type="paragraph" w:customStyle="1" w:styleId="7F61191F874A9849A1C843372769AF0C">
    <w:name w:val="7F61191F874A9849A1C843372769AF0C"/>
  </w:style>
  <w:style w:type="paragraph" w:customStyle="1" w:styleId="B9E893C628641642832BE80FF0450BA8">
    <w:name w:val="B9E893C628641642832BE80FF0450BA8"/>
  </w:style>
  <w:style w:type="paragraph" w:customStyle="1" w:styleId="6C6605906DA40B498295D76E05A730A9">
    <w:name w:val="6C6605906DA40B498295D76E05A730A9"/>
  </w:style>
  <w:style w:type="paragraph" w:customStyle="1" w:styleId="BCF080B6602F8A4DB3B69EC969B157EF">
    <w:name w:val="BCF080B6602F8A4DB3B69EC969B157EF"/>
  </w:style>
  <w:style w:type="paragraph" w:customStyle="1" w:styleId="1A40999ABCD77A4DBBCC08F6846A163B">
    <w:name w:val="1A40999ABCD77A4DBBCC08F6846A163B"/>
  </w:style>
  <w:style w:type="paragraph" w:customStyle="1" w:styleId="76A607F3AE02E045BB7065C63F199DE4">
    <w:name w:val="76A607F3AE02E045BB7065C63F199DE4"/>
  </w:style>
  <w:style w:type="paragraph" w:customStyle="1" w:styleId="05425252A05C704682A073C28DDCAE70">
    <w:name w:val="05425252A05C704682A073C28DDCAE70"/>
  </w:style>
  <w:style w:type="paragraph" w:customStyle="1" w:styleId="D6A09F5EA807094EA96DFF878F8CC63C">
    <w:name w:val="D6A09F5EA807094EA96DFF878F8CC63C"/>
  </w:style>
  <w:style w:type="paragraph" w:customStyle="1" w:styleId="61E96FB3E3B5B2459368366DF861A434">
    <w:name w:val="61E96FB3E3B5B2459368366DF861A434"/>
  </w:style>
  <w:style w:type="paragraph" w:customStyle="1" w:styleId="3BCEF7079AEF5841A66247C6D0D9B6A0">
    <w:name w:val="3BCEF7079AEF5841A66247C6D0D9B6A0"/>
  </w:style>
  <w:style w:type="paragraph" w:customStyle="1" w:styleId="8A8A15ED7C46BF4E93E8EC806BD1AC6F">
    <w:name w:val="8A8A15ED7C46BF4E93E8EC806BD1AC6F"/>
  </w:style>
  <w:style w:type="paragraph" w:customStyle="1" w:styleId="C329041FE8A6634B80F83729078B5D19">
    <w:name w:val="C329041FE8A6634B80F83729078B5D19"/>
  </w:style>
  <w:style w:type="paragraph" w:customStyle="1" w:styleId="5596A48781487749985A9692DA289DB8">
    <w:name w:val="5596A48781487749985A9692DA289DB8"/>
  </w:style>
  <w:style w:type="paragraph" w:customStyle="1" w:styleId="AF2DC1AEFBA8CC4BAEF55F054A4543E3">
    <w:name w:val="AF2DC1AEFBA8CC4BAEF55F054A4543E3"/>
  </w:style>
  <w:style w:type="paragraph" w:customStyle="1" w:styleId="FAB3FDC132ECB042A4FA0F171B63ADA8">
    <w:name w:val="FAB3FDC132ECB042A4FA0F171B63ADA8"/>
  </w:style>
  <w:style w:type="paragraph" w:customStyle="1" w:styleId="20CC670E2EFB144085B9D07F576063F2">
    <w:name w:val="20CC670E2EFB144085B9D07F576063F2"/>
  </w:style>
  <w:style w:type="paragraph" w:customStyle="1" w:styleId="B3298CFE4AA60944B6007E1CEC82D09C">
    <w:name w:val="B3298CFE4AA60944B6007E1CEC82D09C"/>
  </w:style>
  <w:style w:type="paragraph" w:customStyle="1" w:styleId="2487A2C8C0AB0D4F8E0C15CF655BD4A6">
    <w:name w:val="2487A2C8C0AB0D4F8E0C15CF655BD4A6"/>
  </w:style>
  <w:style w:type="paragraph" w:customStyle="1" w:styleId="C52FAD8E3CBAFE4DA7D0487A14FA6A6F">
    <w:name w:val="C52FAD8E3CBAFE4DA7D0487A14FA6A6F"/>
  </w:style>
  <w:style w:type="paragraph" w:customStyle="1" w:styleId="20F387DC27762A429EC9553398FF94A4">
    <w:name w:val="20F387DC27762A429EC9553398FF94A4"/>
  </w:style>
  <w:style w:type="paragraph" w:customStyle="1" w:styleId="6B26EEB7BEB4504990ADADE5B97030B2">
    <w:name w:val="6B26EEB7BEB4504990ADADE5B97030B2"/>
  </w:style>
  <w:style w:type="paragraph" w:customStyle="1" w:styleId="DBF641F372EAEE4B8721D115EA6AEA21">
    <w:name w:val="DBF641F372EAEE4B8721D115EA6AEA21"/>
  </w:style>
  <w:style w:type="paragraph" w:customStyle="1" w:styleId="42389C812C7CDD43BF94CD69EF49F489">
    <w:name w:val="42389C812C7CDD43BF94CD69EF49F489"/>
  </w:style>
  <w:style w:type="paragraph" w:customStyle="1" w:styleId="55C681C189DF9146BB7A77E263A2CFCE">
    <w:name w:val="55C681C189DF9146BB7A77E263A2CFCE"/>
  </w:style>
  <w:style w:type="paragraph" w:customStyle="1" w:styleId="B2C53233E388CE45BC6ADA3273D48D30">
    <w:name w:val="B2C53233E388CE45BC6ADA3273D48D30"/>
  </w:style>
  <w:style w:type="paragraph" w:customStyle="1" w:styleId="1B6F643AECEBCD4EB7CD9F1A43D22044">
    <w:name w:val="1B6F643AECEBCD4EB7CD9F1A43D22044"/>
  </w:style>
  <w:style w:type="paragraph" w:customStyle="1" w:styleId="2C47B1A266153E4C880C0AB162C54285">
    <w:name w:val="2C47B1A266153E4C880C0AB162C54285"/>
  </w:style>
  <w:style w:type="paragraph" w:customStyle="1" w:styleId="092750D13B573F41A33C0F23DFD7E851">
    <w:name w:val="092750D13B573F41A33C0F23DFD7E851"/>
    <w:rsid w:val="001A4856"/>
  </w:style>
  <w:style w:type="paragraph" w:customStyle="1" w:styleId="B5AF43812F3BC243A65D6A9E92C3C049">
    <w:name w:val="B5AF43812F3BC243A65D6A9E92C3C049"/>
    <w:rsid w:val="001A4856"/>
  </w:style>
  <w:style w:type="paragraph" w:customStyle="1" w:styleId="C1C93AFA0C562F4FBC90D2EF1766C6AB">
    <w:name w:val="C1C93AFA0C562F4FBC90D2EF1766C6AB"/>
    <w:rsid w:val="001A4856"/>
  </w:style>
  <w:style w:type="paragraph" w:customStyle="1" w:styleId="0EED9F2E7806EA4DA4590185634A89DA">
    <w:name w:val="0EED9F2E7806EA4DA4590185634A89DA"/>
    <w:rsid w:val="001A4856"/>
  </w:style>
  <w:style w:type="paragraph" w:customStyle="1" w:styleId="414C16815BF36A4E84A6364B7F5F56A2">
    <w:name w:val="414C16815BF36A4E84A6364B7F5F56A2"/>
    <w:rsid w:val="001A4856"/>
  </w:style>
  <w:style w:type="paragraph" w:customStyle="1" w:styleId="8ECA4ACF89824E4293BC7BBEDE10EEA1">
    <w:name w:val="8ECA4ACF89824E4293BC7BBEDE10EEA1"/>
    <w:rsid w:val="001A4856"/>
  </w:style>
  <w:style w:type="paragraph" w:customStyle="1" w:styleId="6BBEEEABCC3A1E4AACDF48FD5A16F79B">
    <w:name w:val="6BBEEEABCC3A1E4AACDF48FD5A16F79B"/>
    <w:rsid w:val="001A4856"/>
  </w:style>
  <w:style w:type="paragraph" w:customStyle="1" w:styleId="9326C016048C5149B9FE6B0B65C712C3">
    <w:name w:val="9326C016048C5149B9FE6B0B65C712C3"/>
    <w:rsid w:val="001A4856"/>
  </w:style>
  <w:style w:type="paragraph" w:customStyle="1" w:styleId="9CB817F80F3B4F49AFD83AA09FB2CD31">
    <w:name w:val="9CB817F80F3B4F49AFD83AA09FB2CD31"/>
    <w:rsid w:val="001A4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28DDB-66C6-DA40-BBCB-7BE017BE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{89205918-C9FB-124F-A834-8F40F5AE4FC5}tf02918880.dotx</Template>
  <TotalTime>63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emrosebud@gmail.com</dc:creator>
  <cp:keywords/>
  <cp:lastModifiedBy>emrosebud@gmail.com</cp:lastModifiedBy>
  <cp:revision>10</cp:revision>
  <dcterms:created xsi:type="dcterms:W3CDTF">2018-08-31T02:14:00Z</dcterms:created>
  <dcterms:modified xsi:type="dcterms:W3CDTF">2018-09-20T02:20:00Z</dcterms:modified>
  <cp:version/>
</cp:coreProperties>
</file>